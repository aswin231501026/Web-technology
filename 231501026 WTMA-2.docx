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rPr>
          <w:rFonts w:ascii="Times New Roman" w:cs="Times New Roman" w:hAnsi="Times New Roman"/>
          <w:b/>
          <w:sz w:val="36"/>
          <w:szCs w:val="36"/>
        </w:rPr>
      </w:pPr>
      <w:r>
        <w:rPr>
          <w:rFonts w:ascii="Times New Roman" w:cs="Times New Roman" w:hAnsi="Times New Roman"/>
          <w:b/>
          <w:sz w:val="36"/>
          <w:szCs w:val="36"/>
        </w:rPr>
        <w:t>ASWIN J</w:t>
      </w:r>
    </w:p>
    <w:p>
      <w:pPr>
        <w:rPr>
          <w:rFonts w:ascii="Times New Roman" w:cs="Times New Roman" w:hAnsi="Times New Roman"/>
          <w:b/>
          <w:sz w:val="36"/>
          <w:szCs w:val="36"/>
        </w:rPr>
      </w:pPr>
      <w:r>
        <w:rPr>
          <w:rFonts w:ascii="Times New Roman" w:cs="Times New Roman" w:hAnsi="Times New Roman"/>
          <w:b/>
          <w:sz w:val="36"/>
          <w:szCs w:val="36"/>
        </w:rPr>
        <w:t>231501026</w:t>
      </w:r>
      <w:bookmarkStart w:id="0" w:name="_GoBack"/>
      <w:bookmarkEnd w:id="0"/>
    </w:p>
    <w:p>
      <w:pPr>
        <w:rPr>
          <w:rFonts w:ascii="Times New Roman" w:cs="Times New Roman" w:hAnsi="Times New Roman"/>
          <w:b/>
          <w:sz w:val="36"/>
          <w:szCs w:val="36"/>
        </w:rPr>
      </w:pPr>
    </w:p>
    <w:p>
      <w:pPr>
        <w:rPr>
          <w:rFonts w:ascii="Times New Roman" w:cs="Times New Roman" w:hAnsi="Times New Roman"/>
          <w:b/>
          <w:sz w:val="36"/>
          <w:szCs w:val="36"/>
        </w:rPr>
      </w:pPr>
    </w:p>
    <w:p>
      <w:pPr>
        <w:rPr>
          <w:rFonts w:ascii="Times New Roman" w:cs="Times New Roman" w:hAnsi="Times New Roman"/>
          <w:b/>
          <w:sz w:val="36"/>
          <w:szCs w:val="36"/>
        </w:rPr>
      </w:pPr>
      <w:r>
        <w:rPr>
          <w:rFonts w:ascii="Times New Roman" w:cs="Times New Roman" w:hAnsi="Times New Roman"/>
          <w:b/>
          <w:sz w:val="36"/>
          <w:szCs w:val="36"/>
        </w:rPr>
        <w:t>DATE:</w:t>
      </w:r>
      <w:r>
        <w:rPr>
          <w:rFonts w:ascii="Times New Roman" w:cs="Times New Roman" w:hAnsi="Times New Roman"/>
          <w:sz w:val="36"/>
          <w:szCs w:val="36"/>
        </w:rPr>
        <w:t xml:space="preserve">                        </w:t>
      </w:r>
      <w:r>
        <w:rPr>
          <w:rFonts w:ascii="Times New Roman" w:cs="Times New Roman" w:hAnsi="Times New Roman"/>
          <w:b/>
          <w:sz w:val="36"/>
          <w:szCs w:val="36"/>
        </w:rPr>
        <w:t>EXPERIMENT-2</w:t>
      </w: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AIM: 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Write JavaScript to validate the following fields of the Registration page.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a) First Name (Name should contains alphabets and the length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Should not be less than 6 characters).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b) Password (Password should not be less than 6 characters length).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c) E-mail id (should not contain any invalid and must follow the standard pattern name@domain.com)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d) Mobile Number (Phone number should contain 10 digits only).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e) Last Name and Address (should not be Empty).</w:t>
      </w:r>
    </w:p>
    <w:p>
      <w:pPr>
        <w:rPr>
          <w:sz w:val="48"/>
        </w:rPr>
      </w:pPr>
    </w:p>
    <w:p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CODE: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&lt;!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DOCTYPE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html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html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lang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head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meta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charset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UTF-8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meta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viewport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content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width=device-width, initial-scale=1.0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title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Registration Form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title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A89984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style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body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font-family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'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Poppins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',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sans-serif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background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linear-gradient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to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right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00c6ff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0072ff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);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text-align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center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margin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padding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20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container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background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white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padding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30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border-radius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15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box-shadow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4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15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rgba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0.2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);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max-width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450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margin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auto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animation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fadeIn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s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ease-in-out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@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keyframes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fadeIn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from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opacity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transform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translateY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-20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);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to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opacity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transform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translateY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);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h2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color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333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margin-bottom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20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width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100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%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padding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12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margin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8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solid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ccc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border-radius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8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font-size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16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button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width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100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%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background-color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007BFF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color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white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padding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12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none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border-radius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8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font-size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18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cursor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pointer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transition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B16286"/>
          <w:sz w:val="21"/>
          <w:szCs w:val="21"/>
        </w:rPr>
        <w:t>background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0.3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button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hover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background-color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0056b3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style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head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body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div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class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container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h2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Register Here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h2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form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onsubmit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validateForm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()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text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firstName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First 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text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lastName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Last 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email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email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Email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text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mobile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Mobile Number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text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address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Address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button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submit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Register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button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form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div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A89984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script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function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validateForm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()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firstName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firstName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lastName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lastName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password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email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email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mobile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mobile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address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address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emailPattern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^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a-zA-Z0-9._%+-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+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@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a-zA-Z0-9.-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+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\.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a-zA-Z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{2,}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$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mobilePattern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^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0-9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{10}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$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(firstName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length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&lt;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5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||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!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^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a-zA-Z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+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$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test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(firstName))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First Name must contain only alphabets and be at least 5 characters long.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length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&lt;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6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 must be at least 6 characters long.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!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emailPattern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test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(email))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Enter a valid email address in the format name@domain.com.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!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mobilePattern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test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(mobile))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Mobile number must contain exactly 10 digits.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(lastName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trim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()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===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||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address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trim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()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===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Last Name and Address cannot be empty.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Form submitted successfully!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true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script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body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html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RESULT: </w:t>
      </w:r>
      <w:r>
        <w:rPr>
          <w:rFonts w:ascii="Times New Roman" w:cs="Times New Roman" w:hAnsi="Times New Roman"/>
          <w:sz w:val="28"/>
          <w:szCs w:val="28"/>
        </w:rPr>
        <w:t>Thus, a registration form was executed successfully.</w:t>
      </w:r>
    </w:p>
    <w:sectPr>
      <w:pgSz w:w="12240" w:h="15840"/>
      <w:pgMar w:top="1440" w:right="1440" w:bottom="1440" w:left="1440" w:header="720" w:footer="720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variable"/>
    <w:sig w:usb0="E00006FF" w:usb1="0000FCFF" w:usb2="00000001" w:usb3="00000000" w:csb0="0000019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2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Arial" w:hAnsi="Calibri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header"/>
    <w:basedOn w:val="0"/>
    <w:pPr>
      <w:tabs>
        <w:tab w:val="center" w:pos="4680"/>
        <w:tab w:val="right" w:pos="9360"/>
      </w:tabs>
      <w:spacing w:after="0" w:line="240" w:lineRule="auto"/>
    </w:pPr>
  </w:style>
  <w:style w:type="paragraph" w:styleId="16">
    <w:name w:val="footer"/>
    <w:basedOn w:val="0"/>
    <w:pPr>
      <w:tabs>
        <w:tab w:val="center" w:pos="4680"/>
        <w:tab w:val="right" w:pos="9360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image" Target="media/20.png"/><Relationship Id="rId9" Type="http://schemas.openxmlformats.org/officeDocument/2006/relationships/image" Target="media/23.png"/><Relationship Id="rId10" Type="http://schemas.openxmlformats.org/officeDocument/2006/relationships/image" Target="media/26.png"/><Relationship Id="rId11" Type="http://schemas.openxmlformats.org/officeDocument/2006/relationships/styles" Target="styles.xml"/><Relationship Id="rId12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11</TotalTime>
  <Application>Yozo_Office</Application>
  <Pages>9</Pages>
  <Words>387</Words>
  <Characters>2858</Characters>
  <Lines>150</Lines>
  <Paragraphs>118</Paragraphs>
  <CharactersWithSpaces>4291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Lenovo</dc:creator>
  <cp:lastModifiedBy>vivo user</cp:lastModifiedBy>
  <cp:revision>1</cp:revision>
  <dcterms:created xsi:type="dcterms:W3CDTF">2025-03-25T06:31:00Z</dcterms:created>
  <dcterms:modified xsi:type="dcterms:W3CDTF">2025-04-28T09:40:58Z</dcterms:modified>
</cp:coreProperties>
</file>